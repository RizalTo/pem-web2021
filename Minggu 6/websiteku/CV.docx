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244"/>
        <w:gridCol w:w="861"/>
        <w:gridCol w:w="2785"/>
      </w:tblGrid>
      <w:tr w:rsidR="002E4AFC" w:rsidRPr="002E4AFC" w14:paraId="1739E7C9" w14:textId="77777777" w:rsidTr="006E23B3">
        <w:trPr>
          <w:trHeight w:val="2178"/>
          <w:jc w:val="center"/>
        </w:trPr>
        <w:tc>
          <w:tcPr>
            <w:tcW w:w="7289" w:type="dxa"/>
            <w:gridSpan w:val="2"/>
          </w:tcPr>
          <w:p w14:paraId="0329F4D4" w14:textId="38838C00" w:rsidR="002E4AFC" w:rsidRPr="0044771D" w:rsidRDefault="00D52346" w:rsidP="002E4AFC">
            <w:pPr>
              <w:pStyle w:val="Title"/>
              <w:rPr>
                <w:sz w:val="72"/>
                <w:szCs w:val="72"/>
              </w:rPr>
            </w:pPr>
            <w:r w:rsidRPr="0044771D">
              <w:rPr>
                <w:sz w:val="72"/>
                <w:szCs w:val="72"/>
              </w:rPr>
              <w:t>RIZAL TORHINO</w:t>
            </w:r>
            <w:r w:rsidR="002E4AFC" w:rsidRPr="0044771D">
              <w:rPr>
                <w:sz w:val="72"/>
                <w:szCs w:val="72"/>
              </w:rPr>
              <w:br/>
            </w:r>
          </w:p>
        </w:tc>
        <w:tc>
          <w:tcPr>
            <w:tcW w:w="2935" w:type="dxa"/>
            <w:vMerge w:val="restart"/>
            <w:vAlign w:val="bottom"/>
          </w:tcPr>
          <w:p w14:paraId="7BA22A33" w14:textId="299E9E63" w:rsidR="002E4AFC" w:rsidRPr="002E4AFC" w:rsidRDefault="00634DDA" w:rsidP="002E4AFC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0B25796B" wp14:editId="6BCEBE15">
                  <wp:simplePos x="0" y="0"/>
                  <wp:positionH relativeFrom="column">
                    <wp:posOffset>-156845</wp:posOffset>
                  </wp:positionH>
                  <wp:positionV relativeFrom="paragraph">
                    <wp:posOffset>554990</wp:posOffset>
                  </wp:positionV>
                  <wp:extent cx="1827530" cy="2197100"/>
                  <wp:effectExtent l="0" t="0" r="127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530" cy="219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E4AFC" w:rsidRPr="002E4AFC" w14:paraId="709EDFC7" w14:textId="77777777" w:rsidTr="002E4AFC">
        <w:trPr>
          <w:trHeight w:val="1262"/>
          <w:jc w:val="center"/>
        </w:trPr>
        <w:tc>
          <w:tcPr>
            <w:tcW w:w="6397" w:type="dxa"/>
          </w:tcPr>
          <w:p w14:paraId="237DBACD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92" w:type="dxa"/>
          </w:tcPr>
          <w:p w14:paraId="29740777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35" w:type="dxa"/>
            <w:vMerge/>
          </w:tcPr>
          <w:p w14:paraId="634F3486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6E23B3" w:rsidRPr="002E4AFC" w14:paraId="0631DBBC" w14:textId="77777777" w:rsidTr="002E4AFC">
        <w:trPr>
          <w:trHeight w:val="982"/>
          <w:jc w:val="center"/>
        </w:trPr>
        <w:tc>
          <w:tcPr>
            <w:tcW w:w="6397" w:type="dxa"/>
            <w:vMerge w:val="restart"/>
          </w:tcPr>
          <w:p w14:paraId="074D02A3" w14:textId="097C616F" w:rsidR="006E23B3" w:rsidRDefault="00F609EA" w:rsidP="00D52346">
            <w:pPr>
              <w:pStyle w:val="Heading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F15B8DF" wp14:editId="4A0807BE">
                      <wp:simplePos x="0" y="0"/>
                      <wp:positionH relativeFrom="column">
                        <wp:posOffset>-82220</wp:posOffset>
                      </wp:positionH>
                      <wp:positionV relativeFrom="paragraph">
                        <wp:posOffset>324892</wp:posOffset>
                      </wp:positionV>
                      <wp:extent cx="4117326" cy="1884371"/>
                      <wp:effectExtent l="0" t="0" r="17145" b="20955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17326" cy="188437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0B4700" w14:textId="37F97990" w:rsidR="00D52346" w:rsidRDefault="00D52346" w:rsidP="00D52346">
                                  <w:r>
                                    <w:t>Nama</w:t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  <w:t xml:space="preserve">: Rizal </w:t>
                                  </w:r>
                                  <w:proofErr w:type="spellStart"/>
                                  <w:r>
                                    <w:t>Torhino</w:t>
                                  </w:r>
                                  <w:proofErr w:type="spellEnd"/>
                                </w:p>
                                <w:p w14:paraId="1FAFAA03" w14:textId="003E2D54" w:rsidR="00D52346" w:rsidRDefault="00D52346" w:rsidP="00D52346">
                                  <w:proofErr w:type="spellStart"/>
                                  <w:proofErr w:type="gramStart"/>
                                  <w:r>
                                    <w:t>Tempat,Tanggal</w:t>
                                  </w:r>
                                  <w:proofErr w:type="spellEnd"/>
                                  <w:proofErr w:type="gramEnd"/>
                                  <w:r>
                                    <w:t xml:space="preserve"> Lahir</w:t>
                                  </w:r>
                                  <w:r>
                                    <w:tab/>
                                    <w:t>:</w:t>
                                  </w:r>
                                  <w:r w:rsidR="00F609EA">
                                    <w:t xml:space="preserve"> </w:t>
                                  </w:r>
                                  <w:r>
                                    <w:t>Grobogan,19 April 2003</w:t>
                                  </w:r>
                                </w:p>
                                <w:p w14:paraId="3119F4DB" w14:textId="58E2452E" w:rsidR="00D52346" w:rsidRDefault="00D52346" w:rsidP="00D52346">
                                  <w:r>
                                    <w:t xml:space="preserve">Jenis </w:t>
                                  </w:r>
                                  <w:proofErr w:type="spellStart"/>
                                  <w:r>
                                    <w:t>Kelamin</w:t>
                                  </w:r>
                                  <w:proofErr w:type="spellEnd"/>
                                  <w:r>
                                    <w:tab/>
                                  </w:r>
                                  <w:r>
                                    <w:tab/>
                                    <w:t>: Laki-</w:t>
                                  </w:r>
                                  <w:proofErr w:type="spellStart"/>
                                  <w:r>
                                    <w:t>laki</w:t>
                                  </w:r>
                                  <w:proofErr w:type="spellEnd"/>
                                </w:p>
                                <w:p w14:paraId="4BD33F23" w14:textId="6C5DADC7" w:rsidR="00D52346" w:rsidRDefault="00D52346" w:rsidP="00D52346">
                                  <w:r>
                                    <w:t>Agama</w:t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  <w:t>:</w:t>
                                  </w:r>
                                  <w:r w:rsidR="00F609EA">
                                    <w:t xml:space="preserve"> </w:t>
                                  </w:r>
                                  <w:r>
                                    <w:t>Islam</w:t>
                                  </w:r>
                                </w:p>
                                <w:p w14:paraId="022A09CB" w14:textId="60E0A952" w:rsidR="00D52346" w:rsidRDefault="00D52346" w:rsidP="00D52346">
                                  <w:r>
                                    <w:t>Tinggi Badan</w:t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  <w:t>:</w:t>
                                  </w:r>
                                  <w:r w:rsidR="00F609EA">
                                    <w:t xml:space="preserve"> </w:t>
                                  </w:r>
                                  <w:r>
                                    <w:t>172</w:t>
                                  </w:r>
                                </w:p>
                                <w:p w14:paraId="21C66FB0" w14:textId="33CEDEDE" w:rsidR="00D52346" w:rsidRDefault="00D52346" w:rsidP="00D52346">
                                  <w:r>
                                    <w:t>Berat Badan</w:t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  <w:t>: 65</w:t>
                                  </w:r>
                                </w:p>
                                <w:p w14:paraId="2D2CCEDF" w14:textId="77777777" w:rsidR="00F609EA" w:rsidRDefault="00D52346" w:rsidP="00D52346">
                                  <w:r>
                                    <w:t>Alamat</w:t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  <w:t xml:space="preserve">: </w:t>
                                  </w:r>
                                  <w:proofErr w:type="spellStart"/>
                                  <w:proofErr w:type="gramStart"/>
                                  <w:r>
                                    <w:t>Jl.Jagalan</w:t>
                                  </w:r>
                                  <w:proofErr w:type="spellEnd"/>
                                  <w:proofErr w:type="gramEnd"/>
                                  <w:r>
                                    <w:t xml:space="preserve"> Selatan No.38</w:t>
                                  </w:r>
                                  <w:r w:rsidR="00F609EA">
                                    <w:t xml:space="preserve"> </w:t>
                                  </w:r>
                                </w:p>
                                <w:p w14:paraId="54B77C98" w14:textId="164F7AC5" w:rsidR="00D52346" w:rsidRDefault="00F609EA" w:rsidP="00F609EA">
                                  <w:pPr>
                                    <w:ind w:left="2160"/>
                                  </w:pPr>
                                  <w:r>
                                    <w:t xml:space="preserve">  </w:t>
                                  </w:r>
                                  <w:r w:rsidR="00D52346">
                                    <w:t>RT.04/RW.05</w:t>
                                  </w:r>
                                </w:p>
                                <w:p w14:paraId="1E33B2E8" w14:textId="47073207" w:rsidR="00D52346" w:rsidRDefault="00D52346" w:rsidP="00D52346">
                                  <w:r>
                                    <w:t>Handphone</w:t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  <w:t>: 081327655971</w:t>
                                  </w:r>
                                </w:p>
                                <w:p w14:paraId="40632009" w14:textId="120E240D" w:rsidR="00D52346" w:rsidRDefault="00D52346" w:rsidP="00D52346">
                                  <w:r>
                                    <w:t>Status</w:t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  <w:t>: B</w:t>
                                  </w:r>
                                  <w:r w:rsidR="00F609EA">
                                    <w:t xml:space="preserve">elum </w:t>
                                  </w:r>
                                  <w:proofErr w:type="spellStart"/>
                                  <w:r w:rsidR="00F609EA">
                                    <w:t>menikah</w:t>
                                  </w:r>
                                  <w:proofErr w:type="spellEnd"/>
                                </w:p>
                                <w:p w14:paraId="35D0C420" w14:textId="25CCAAF2" w:rsidR="00D52346" w:rsidRDefault="00D52346" w:rsidP="00D52346">
                                  <w:r>
                                    <w:t>Email</w:t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  <w:t>:</w:t>
                                  </w:r>
                                  <w:r w:rsidR="00F609EA">
                                    <w:t xml:space="preserve"> rizaltorino1@gmail.com</w:t>
                                  </w:r>
                                </w:p>
                                <w:p w14:paraId="7BB2A641" w14:textId="77777777" w:rsidR="00D52346" w:rsidRDefault="00D52346" w:rsidP="00D5234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15B8DF" id="Rectangle 3" o:spid="_x0000_s1026" style="position:absolute;margin-left:-6.45pt;margin-top:25.6pt;width:324.2pt;height:148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" fillcolor="white [3201]" strokecolor="white [3212]" strokeweight="1pt">
                      <v:textbox>
                        <w:txbxContent>
                          <w:p w14:paraId="640B4700" w14:textId="37F97990" w:rsidR="00D52346" w:rsidRDefault="00D52346" w:rsidP="00D52346">
                            <w:r>
                              <w:t>Nama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: Rizal </w:t>
                            </w:r>
                            <w:proofErr w:type="spellStart"/>
                            <w:r>
                              <w:t>Torhino</w:t>
                            </w:r>
                            <w:proofErr w:type="spellEnd"/>
                          </w:p>
                          <w:p w14:paraId="1FAFAA03" w14:textId="003E2D54" w:rsidR="00D52346" w:rsidRDefault="00D52346" w:rsidP="00D52346">
                            <w:proofErr w:type="spellStart"/>
                            <w:proofErr w:type="gramStart"/>
                            <w:r>
                              <w:t>Tempat,Tanggal</w:t>
                            </w:r>
                            <w:proofErr w:type="spellEnd"/>
                            <w:proofErr w:type="gramEnd"/>
                            <w:r>
                              <w:t xml:space="preserve"> Lahir</w:t>
                            </w:r>
                            <w:r>
                              <w:tab/>
                              <w:t>:</w:t>
                            </w:r>
                            <w:r w:rsidR="00F609EA">
                              <w:t xml:space="preserve"> </w:t>
                            </w:r>
                            <w:r>
                              <w:t>Grobogan,19 April 2003</w:t>
                            </w:r>
                          </w:p>
                          <w:p w14:paraId="3119F4DB" w14:textId="58E2452E" w:rsidR="00D52346" w:rsidRDefault="00D52346" w:rsidP="00D52346">
                            <w:r>
                              <w:t xml:space="preserve">Jenis </w:t>
                            </w:r>
                            <w:proofErr w:type="spellStart"/>
                            <w:r>
                              <w:t>Kelamin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  <w:t>: Laki-</w:t>
                            </w:r>
                            <w:proofErr w:type="spellStart"/>
                            <w:r>
                              <w:t>laki</w:t>
                            </w:r>
                            <w:proofErr w:type="spellEnd"/>
                          </w:p>
                          <w:p w14:paraId="4BD33F23" w14:textId="6C5DADC7" w:rsidR="00D52346" w:rsidRDefault="00D52346" w:rsidP="00D52346">
                            <w:r>
                              <w:t>Agama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:</w:t>
                            </w:r>
                            <w:r w:rsidR="00F609EA">
                              <w:t xml:space="preserve"> </w:t>
                            </w:r>
                            <w:r>
                              <w:t>Islam</w:t>
                            </w:r>
                          </w:p>
                          <w:p w14:paraId="022A09CB" w14:textId="60E0A952" w:rsidR="00D52346" w:rsidRDefault="00D52346" w:rsidP="00D52346">
                            <w:r>
                              <w:t>Tinggi Badan</w:t>
                            </w:r>
                            <w:r>
                              <w:tab/>
                            </w:r>
                            <w:r>
                              <w:tab/>
                              <w:t>:</w:t>
                            </w:r>
                            <w:r w:rsidR="00F609EA">
                              <w:t xml:space="preserve"> </w:t>
                            </w:r>
                            <w:r>
                              <w:t>172</w:t>
                            </w:r>
                          </w:p>
                          <w:p w14:paraId="21C66FB0" w14:textId="33CEDEDE" w:rsidR="00D52346" w:rsidRDefault="00D52346" w:rsidP="00D52346">
                            <w:r>
                              <w:t>Berat Badan</w:t>
                            </w:r>
                            <w:r>
                              <w:tab/>
                            </w:r>
                            <w:r>
                              <w:tab/>
                              <w:t>: 65</w:t>
                            </w:r>
                          </w:p>
                          <w:p w14:paraId="2D2CCEDF" w14:textId="77777777" w:rsidR="00F609EA" w:rsidRDefault="00D52346" w:rsidP="00D52346">
                            <w:r>
                              <w:t>Alamat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: </w:t>
                            </w:r>
                            <w:proofErr w:type="spellStart"/>
                            <w:proofErr w:type="gramStart"/>
                            <w:r>
                              <w:t>Jl.Jagalan</w:t>
                            </w:r>
                            <w:proofErr w:type="spellEnd"/>
                            <w:proofErr w:type="gramEnd"/>
                            <w:r>
                              <w:t xml:space="preserve"> Selatan No.38</w:t>
                            </w:r>
                            <w:r w:rsidR="00F609EA">
                              <w:t xml:space="preserve"> </w:t>
                            </w:r>
                          </w:p>
                          <w:p w14:paraId="54B77C98" w14:textId="164F7AC5" w:rsidR="00D52346" w:rsidRDefault="00F609EA" w:rsidP="00F609EA">
                            <w:pPr>
                              <w:ind w:left="2160"/>
                            </w:pPr>
                            <w:r>
                              <w:t xml:space="preserve">  </w:t>
                            </w:r>
                            <w:r w:rsidR="00D52346">
                              <w:t>RT.04/RW.05</w:t>
                            </w:r>
                          </w:p>
                          <w:p w14:paraId="1E33B2E8" w14:textId="47073207" w:rsidR="00D52346" w:rsidRDefault="00D52346" w:rsidP="00D52346">
                            <w:r>
                              <w:t>Handphone</w:t>
                            </w:r>
                            <w:r>
                              <w:tab/>
                            </w:r>
                            <w:r>
                              <w:tab/>
                              <w:t>: 081327655971</w:t>
                            </w:r>
                          </w:p>
                          <w:p w14:paraId="40632009" w14:textId="120E240D" w:rsidR="00D52346" w:rsidRDefault="00D52346" w:rsidP="00D52346">
                            <w:r>
                              <w:t>Status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: B</w:t>
                            </w:r>
                            <w:r w:rsidR="00F609EA">
                              <w:t xml:space="preserve">elum </w:t>
                            </w:r>
                            <w:proofErr w:type="spellStart"/>
                            <w:r w:rsidR="00F609EA">
                              <w:t>menikah</w:t>
                            </w:r>
                            <w:proofErr w:type="spellEnd"/>
                          </w:p>
                          <w:p w14:paraId="35D0C420" w14:textId="25CCAAF2" w:rsidR="00D52346" w:rsidRDefault="00D52346" w:rsidP="00D52346">
                            <w:r>
                              <w:t>Email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:</w:t>
                            </w:r>
                            <w:r w:rsidR="00F609EA">
                              <w:t xml:space="preserve"> rizaltorino1@gmail.com</w:t>
                            </w:r>
                          </w:p>
                          <w:p w14:paraId="7BB2A641" w14:textId="77777777" w:rsidR="00D52346" w:rsidRDefault="00D52346" w:rsidP="00D52346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D52346">
              <w:t xml:space="preserve">Data </w:t>
            </w:r>
            <w:proofErr w:type="spellStart"/>
            <w:r w:rsidR="00D52346">
              <w:t>Pribadi</w:t>
            </w:r>
            <w:proofErr w:type="spellEnd"/>
          </w:p>
          <w:p w14:paraId="779271A5" w14:textId="618052F8" w:rsidR="00F609EA" w:rsidRDefault="00F609EA" w:rsidP="00F609EA"/>
          <w:p w14:paraId="5E469992" w14:textId="2CD58E1F" w:rsidR="00F609EA" w:rsidRDefault="00F609EA" w:rsidP="00F609EA"/>
          <w:p w14:paraId="6C9CBBF2" w14:textId="5B5C9B52" w:rsidR="00F609EA" w:rsidRDefault="00F609EA" w:rsidP="00F609EA"/>
          <w:p w14:paraId="4E5235E3" w14:textId="6ADBB35A" w:rsidR="00F609EA" w:rsidRDefault="00F609EA" w:rsidP="00F609EA"/>
          <w:p w14:paraId="2E26BDD3" w14:textId="517B594A" w:rsidR="00F609EA" w:rsidRDefault="00F609EA" w:rsidP="00F609EA"/>
          <w:p w14:paraId="69D1B58F" w14:textId="2D2F282F" w:rsidR="00F609EA" w:rsidRDefault="00F609EA" w:rsidP="00F609EA"/>
          <w:p w14:paraId="052568DF" w14:textId="71B55E43" w:rsidR="00F609EA" w:rsidRDefault="00F609EA" w:rsidP="00F609EA"/>
          <w:p w14:paraId="55EE205B" w14:textId="67C875AD" w:rsidR="00F609EA" w:rsidRDefault="00F609EA" w:rsidP="00F609EA"/>
          <w:p w14:paraId="10575D45" w14:textId="02A1D75E" w:rsidR="00F609EA" w:rsidRDefault="00F609EA" w:rsidP="00F609EA"/>
          <w:p w14:paraId="15CFE693" w14:textId="63CD5C6F" w:rsidR="00F609EA" w:rsidRDefault="00F609EA" w:rsidP="00F609EA"/>
          <w:p w14:paraId="135B7C82" w14:textId="03B29BCC" w:rsidR="00F609EA" w:rsidRDefault="00F609EA" w:rsidP="00F609EA"/>
          <w:p w14:paraId="760F849F" w14:textId="77777777" w:rsidR="00F609EA" w:rsidRPr="00F609EA" w:rsidRDefault="00F609EA" w:rsidP="00F609EA"/>
          <w:p w14:paraId="0A9AD2BC" w14:textId="5D9E5F2C" w:rsidR="006E23B3" w:rsidRDefault="00F609EA" w:rsidP="006E23B3">
            <w:pPr>
              <w:pStyle w:val="Heading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9D3FF5A" wp14:editId="74312586">
                      <wp:simplePos x="0" y="0"/>
                      <wp:positionH relativeFrom="column">
                        <wp:posOffset>-102428</wp:posOffset>
                      </wp:positionH>
                      <wp:positionV relativeFrom="paragraph">
                        <wp:posOffset>323271</wp:posOffset>
                      </wp:positionV>
                      <wp:extent cx="2843618" cy="560765"/>
                      <wp:effectExtent l="0" t="0" r="13970" b="1079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3618" cy="5607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 algn="ctr">
                                <a:solidFill>
                                  <a:srgbClr val="FFFFFF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BA20220" w14:textId="00C61BE3" w:rsidR="00F609EA" w:rsidRDefault="00F609EA" w:rsidP="00F609EA">
                                  <w:r>
                                    <w:t>SD</w:t>
                                  </w:r>
                                  <w:r>
                                    <w:tab/>
                                    <w:t>: SD Negeri 4 PURWODADI</w:t>
                                  </w:r>
                                </w:p>
                                <w:p w14:paraId="18A3D0B4" w14:textId="41785695" w:rsidR="00F609EA" w:rsidRDefault="00F609EA" w:rsidP="00F609EA">
                                  <w:r>
                                    <w:t>SMP</w:t>
                                  </w:r>
                                  <w:r>
                                    <w:tab/>
                                    <w:t>: SMP N 1 PURWODADI</w:t>
                                  </w:r>
                                </w:p>
                                <w:p w14:paraId="0D6119AF" w14:textId="409E6872" w:rsidR="00F609EA" w:rsidRDefault="00F609EA" w:rsidP="00F609EA">
                                  <w:r>
                                    <w:t>SMA</w:t>
                                  </w:r>
                                  <w:r>
                                    <w:tab/>
                                    <w:t>: SMA N 1 PURWODADI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D3FF5A" id="Rectangle 4" o:spid="_x0000_s1027" style="position:absolute;margin-left:-8.05pt;margin-top:25.45pt;width:223.9pt;height:44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" strokecolor="white" strokeweight="1pt">
                      <v:textbox>
                        <w:txbxContent>
                          <w:p w14:paraId="1BA20220" w14:textId="00C61BE3" w:rsidR="00F609EA" w:rsidRDefault="00F609EA" w:rsidP="00F609EA">
                            <w:r>
                              <w:t>SD</w:t>
                            </w:r>
                            <w:r>
                              <w:tab/>
                              <w:t>: SD Negeri 4 PURWODADI</w:t>
                            </w:r>
                          </w:p>
                          <w:p w14:paraId="18A3D0B4" w14:textId="41785695" w:rsidR="00F609EA" w:rsidRDefault="00F609EA" w:rsidP="00F609EA">
                            <w:r>
                              <w:t>SMP</w:t>
                            </w:r>
                            <w:r>
                              <w:tab/>
                              <w:t>: SMP N 1 PURWODADI</w:t>
                            </w:r>
                          </w:p>
                          <w:p w14:paraId="0D6119AF" w14:textId="409E6872" w:rsidR="00F609EA" w:rsidRDefault="00F609EA" w:rsidP="00F609EA">
                            <w:r>
                              <w:t>SMA</w:t>
                            </w:r>
                            <w:r>
                              <w:tab/>
                              <w:t>: SMA N 1 PURWODADI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t>Pendidikan</w:t>
            </w:r>
          </w:p>
          <w:p w14:paraId="011C3ECC" w14:textId="7DCBD1FF" w:rsidR="00F609EA" w:rsidRDefault="00F609EA" w:rsidP="006E23B3"/>
          <w:p w14:paraId="0F441348" w14:textId="32803419" w:rsidR="00F609EA" w:rsidRDefault="00F609EA" w:rsidP="006E23B3"/>
          <w:p w14:paraId="7B5B664A" w14:textId="77777777" w:rsidR="00F609EA" w:rsidRDefault="00F609EA" w:rsidP="006E23B3"/>
          <w:p w14:paraId="5628A745" w14:textId="77777777" w:rsidR="00F609EA" w:rsidRDefault="00F609EA" w:rsidP="006E23B3"/>
          <w:p w14:paraId="14DD99ED" w14:textId="5DA2C66C" w:rsidR="006E23B3" w:rsidRPr="000F7D04" w:rsidRDefault="00E123BF" w:rsidP="006E23B3">
            <w:pPr>
              <w:pStyle w:val="Heading2"/>
            </w:pPr>
            <w:proofErr w:type="spellStart"/>
            <w:r>
              <w:t>Kemampuan</w:t>
            </w:r>
            <w:proofErr w:type="spellEnd"/>
          </w:p>
          <w:p w14:paraId="1466DAF6" w14:textId="3E8B6F37" w:rsidR="006E23B3" w:rsidRDefault="00E123BF" w:rsidP="006E23B3">
            <w:r>
              <w:t>Microsoft Office</w:t>
            </w:r>
          </w:p>
          <w:p w14:paraId="10B946EC" w14:textId="6E488122" w:rsidR="00E123BF" w:rsidRDefault="00E123BF" w:rsidP="006E23B3">
            <w:r>
              <w:t>Gaming</w:t>
            </w:r>
          </w:p>
          <w:p w14:paraId="6E8EE6CA" w14:textId="4AC2FAD3" w:rsidR="00E123BF" w:rsidRDefault="00E123BF" w:rsidP="006E23B3">
            <w:r>
              <w:t>Adobe Photoshop</w:t>
            </w:r>
          </w:p>
          <w:p w14:paraId="37BB6566" w14:textId="351D4193" w:rsidR="00E123BF" w:rsidRDefault="00E123BF" w:rsidP="006E23B3">
            <w:r>
              <w:t>Adobe Premiere Pro</w:t>
            </w:r>
          </w:p>
          <w:p w14:paraId="3E6984D6" w14:textId="70DBA87B" w:rsidR="00E123BF" w:rsidRDefault="00E123BF" w:rsidP="006E23B3">
            <w:proofErr w:type="spellStart"/>
            <w:r>
              <w:t>Photografi</w:t>
            </w:r>
            <w:proofErr w:type="spellEnd"/>
          </w:p>
          <w:p w14:paraId="35DB7311" w14:textId="2FE92B06" w:rsidR="00E123BF" w:rsidRDefault="00E123BF" w:rsidP="006E23B3">
            <w:proofErr w:type="spellStart"/>
            <w:r>
              <w:t>Pertolongan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</w:p>
          <w:p w14:paraId="48EADC3E" w14:textId="77777777" w:rsidR="006E23B3" w:rsidRDefault="006E23B3" w:rsidP="006E23B3"/>
          <w:p w14:paraId="75101E4C" w14:textId="75411C6A" w:rsidR="006E23B3" w:rsidRDefault="00E123BF" w:rsidP="006E23B3">
            <w:pPr>
              <w:pStyle w:val="Heading2"/>
            </w:pPr>
            <w:proofErr w:type="spellStart"/>
            <w:r>
              <w:t>Pengalaman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</w:p>
          <w:p w14:paraId="4111FE8F" w14:textId="1E305AB9" w:rsidR="006E23B3" w:rsidRDefault="00E123BF" w:rsidP="006E23B3">
            <w:r>
              <w:t>-</w:t>
            </w:r>
          </w:p>
          <w:p w14:paraId="6A5F7B21" w14:textId="7512B6F3" w:rsidR="006E23B3" w:rsidRDefault="00AD4DF1" w:rsidP="006E23B3">
            <w:pPr>
              <w:pStyle w:val="Heading2"/>
            </w:pPr>
            <w:proofErr w:type="spellStart"/>
            <w:r>
              <w:t>Uraian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</w:p>
          <w:p w14:paraId="6C039041" w14:textId="7BDC899E" w:rsidR="006E23B3" w:rsidRPr="00762F10" w:rsidRDefault="00AD4DF1" w:rsidP="006E23B3">
            <w:pPr>
              <w:ind w:right="-356"/>
            </w:pPr>
            <w:r>
              <w:t>-</w:t>
            </w:r>
          </w:p>
        </w:tc>
        <w:tc>
          <w:tcPr>
            <w:tcW w:w="892" w:type="dxa"/>
            <w:vMerge w:val="restart"/>
          </w:tcPr>
          <w:p w14:paraId="5FC203B3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14:paraId="3114CE0F" w14:textId="7971765B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2E4AFC" w14:paraId="02A3DCCF" w14:textId="77777777" w:rsidTr="002E4AFC">
        <w:trPr>
          <w:trHeight w:val="605"/>
          <w:jc w:val="center"/>
        </w:trPr>
        <w:tc>
          <w:tcPr>
            <w:tcW w:w="6397" w:type="dxa"/>
            <w:vMerge/>
          </w:tcPr>
          <w:p w14:paraId="41C77D4F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1D1F1A84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14:paraId="4D48F31F" w14:textId="425FE8C4" w:rsidR="006E23B3" w:rsidRPr="002E4AFC" w:rsidRDefault="006E23B3" w:rsidP="006E23B3">
            <w:pPr>
              <w:pStyle w:val="Heading2"/>
            </w:pPr>
          </w:p>
        </w:tc>
      </w:tr>
      <w:tr w:rsidR="006E23B3" w:rsidRPr="002E4AFC" w14:paraId="439BA029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635A9DEE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26699E2A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14:paraId="48CEE107" w14:textId="1B87169F" w:rsidR="006E23B3" w:rsidRPr="002E4AFC" w:rsidRDefault="006E23B3" w:rsidP="006E23B3">
            <w:pPr>
              <w:pStyle w:val="Information"/>
            </w:pPr>
          </w:p>
        </w:tc>
      </w:tr>
      <w:tr w:rsidR="006E23B3" w:rsidRPr="002E4AFC" w14:paraId="215CF2D7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445C1DD6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1CF16586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14:paraId="73D083CB" w14:textId="71254711" w:rsidR="006E23B3" w:rsidRPr="002E4AFC" w:rsidRDefault="006E23B3" w:rsidP="006E23B3">
            <w:pPr>
              <w:pStyle w:val="Information"/>
            </w:pPr>
          </w:p>
        </w:tc>
      </w:tr>
      <w:tr w:rsidR="006E23B3" w:rsidRPr="002E4AFC" w14:paraId="583E9BC0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05DCF1C2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0833562E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14:paraId="347DC6C1" w14:textId="69DAA505" w:rsidR="006E23B3" w:rsidRPr="002E4AFC" w:rsidRDefault="006E23B3" w:rsidP="006E23B3">
            <w:pPr>
              <w:pStyle w:val="Information"/>
            </w:pPr>
          </w:p>
        </w:tc>
      </w:tr>
      <w:tr w:rsidR="006E23B3" w:rsidRPr="002E4AFC" w14:paraId="61826874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74E9F315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4E1F60C4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14:paraId="24D02E06" w14:textId="58107898" w:rsidR="006E23B3" w:rsidRPr="002E4AFC" w:rsidRDefault="006E23B3" w:rsidP="006E23B3">
            <w:pPr>
              <w:pStyle w:val="Information"/>
            </w:pPr>
          </w:p>
        </w:tc>
      </w:tr>
      <w:tr w:rsidR="006E23B3" w:rsidRPr="002E4AFC" w14:paraId="44BA65FE" w14:textId="77777777" w:rsidTr="002E4AFC">
        <w:trPr>
          <w:trHeight w:val="796"/>
          <w:jc w:val="center"/>
        </w:trPr>
        <w:tc>
          <w:tcPr>
            <w:tcW w:w="6397" w:type="dxa"/>
            <w:vMerge/>
          </w:tcPr>
          <w:p w14:paraId="62EE26E5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65570996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14:paraId="5717BCFF" w14:textId="77777777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</w:tbl>
    <w:p w14:paraId="3DE79591" w14:textId="77777777" w:rsidR="00CE6104" w:rsidRPr="0006568A" w:rsidRDefault="00CE6104" w:rsidP="0006568A"/>
    <w:sectPr w:rsidR="00CE6104" w:rsidRPr="0006568A" w:rsidSect="006E23B3">
      <w:headerReference w:type="default" r:id="rId12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F937A6" w14:textId="77777777" w:rsidR="00747761" w:rsidRDefault="00747761" w:rsidP="009129A0">
      <w:r>
        <w:separator/>
      </w:r>
    </w:p>
  </w:endnote>
  <w:endnote w:type="continuationSeparator" w:id="0">
    <w:p w14:paraId="62C42875" w14:textId="77777777" w:rsidR="00747761" w:rsidRDefault="00747761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E1B8FB8-E250-4C2C-89F4-F4230D23074A}"/>
    <w:embedBold r:id="rId2" w:fontKey="{836FFAE5-A2AB-4302-A323-11B7F4278A0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F9922912-0703-439E-B870-A9669027BF3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48E9BEBE-3797-4CC0-8173-6C1AB85CD12C}"/>
    <w:embedBold r:id="rId5" w:fontKey="{45FD18F0-E171-404E-BB67-E4748353BCE6}"/>
    <w:embedItalic r:id="rId6" w:fontKey="{38D842D3-BE68-47CE-8C52-EFA00EEFD22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3AE29E49-5408-4580-9241-000E2F79692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D3A7AA" w14:textId="77777777" w:rsidR="00747761" w:rsidRDefault="00747761" w:rsidP="009129A0">
      <w:r>
        <w:separator/>
      </w:r>
    </w:p>
  </w:footnote>
  <w:footnote w:type="continuationSeparator" w:id="0">
    <w:p w14:paraId="2109B13A" w14:textId="77777777" w:rsidR="00747761" w:rsidRDefault="00747761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AF24B2" w14:textId="77777777"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F4ACB26" wp14:editId="03605D3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6E1A8A0E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T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 w:numId="2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346"/>
    <w:rsid w:val="00052382"/>
    <w:rsid w:val="0006568A"/>
    <w:rsid w:val="00076F0F"/>
    <w:rsid w:val="00084253"/>
    <w:rsid w:val="000D1F49"/>
    <w:rsid w:val="000E6867"/>
    <w:rsid w:val="001727CA"/>
    <w:rsid w:val="002C56E6"/>
    <w:rsid w:val="002E4AFC"/>
    <w:rsid w:val="002F2708"/>
    <w:rsid w:val="00361E11"/>
    <w:rsid w:val="003F0847"/>
    <w:rsid w:val="0040090B"/>
    <w:rsid w:val="0044771D"/>
    <w:rsid w:val="004505CE"/>
    <w:rsid w:val="0046302A"/>
    <w:rsid w:val="00487D2D"/>
    <w:rsid w:val="004D5D62"/>
    <w:rsid w:val="005112D0"/>
    <w:rsid w:val="00577E06"/>
    <w:rsid w:val="005A3BF7"/>
    <w:rsid w:val="005F2035"/>
    <w:rsid w:val="005F78E5"/>
    <w:rsid w:val="005F7990"/>
    <w:rsid w:val="00634DDA"/>
    <w:rsid w:val="00635B84"/>
    <w:rsid w:val="0063739C"/>
    <w:rsid w:val="006E23B3"/>
    <w:rsid w:val="00747761"/>
    <w:rsid w:val="00770F25"/>
    <w:rsid w:val="007A35A8"/>
    <w:rsid w:val="007B0A85"/>
    <w:rsid w:val="007C6A52"/>
    <w:rsid w:val="0082043E"/>
    <w:rsid w:val="008311CD"/>
    <w:rsid w:val="008E203A"/>
    <w:rsid w:val="0091229C"/>
    <w:rsid w:val="009129A0"/>
    <w:rsid w:val="00940E73"/>
    <w:rsid w:val="0098597D"/>
    <w:rsid w:val="009929ED"/>
    <w:rsid w:val="009B15B0"/>
    <w:rsid w:val="009F619A"/>
    <w:rsid w:val="009F6DDE"/>
    <w:rsid w:val="00A370A8"/>
    <w:rsid w:val="00AD4DF1"/>
    <w:rsid w:val="00B933F2"/>
    <w:rsid w:val="00BD4753"/>
    <w:rsid w:val="00BD5CB1"/>
    <w:rsid w:val="00BE62EE"/>
    <w:rsid w:val="00C003BA"/>
    <w:rsid w:val="00C24813"/>
    <w:rsid w:val="00C46878"/>
    <w:rsid w:val="00CB4A51"/>
    <w:rsid w:val="00CD4532"/>
    <w:rsid w:val="00CD47B0"/>
    <w:rsid w:val="00CE6104"/>
    <w:rsid w:val="00CE7918"/>
    <w:rsid w:val="00D16163"/>
    <w:rsid w:val="00D52346"/>
    <w:rsid w:val="00DB3FAD"/>
    <w:rsid w:val="00E123BF"/>
    <w:rsid w:val="00E61C09"/>
    <w:rsid w:val="00EB3B58"/>
    <w:rsid w:val="00EC7359"/>
    <w:rsid w:val="00EE3054"/>
    <w:rsid w:val="00F00606"/>
    <w:rsid w:val="00F01256"/>
    <w:rsid w:val="00F609EA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DC8E4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D52346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D57CFE7-2C03-4493-903B-7BA0062AD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</Template>
  <TotalTime>0</TotalTime>
  <Pages>1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2021-07-12T01:34:00Z</dcterms:created>
  <dcterms:modified xsi:type="dcterms:W3CDTF">2021-07-12T02:13:00Z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